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博客网站-前端开发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简要介绍：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本项目前端主要使用Vue + Bootstrap-Vue进行开发，主要功能有：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游客：查看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博文内容，查看他人主页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53" w:beforeAutospacing="0" w:after="0" w:afterAutospacing="1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普通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会员：评论，发布博文，管理博文，修改资料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收藏，关注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53" w:beforeAutospacing="0" w:after="0" w:afterAutospacing="1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用户管理员：冻结，增删改查用户，用户级别授权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53" w:beforeAutospacing="0" w:after="0" w:afterAutospacing="1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评论管理员：禁言，对博客，评论的审核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53" w:beforeAutospacing="0" w:after="0" w:afterAutospacing="1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文件管理员：文件的审核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53" w:beforeAutospacing="0" w:after="0" w:afterAutospacing="1"/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项目部分页面展示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44665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2452370"/>
            <wp:effectExtent l="0" t="0" r="152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2444750"/>
            <wp:effectExtent l="0" t="0" r="152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博文详情页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440305"/>
            <wp:effectExtent l="0" t="0" r="952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03475"/>
            <wp:effectExtent l="0" t="0" r="444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用户个人资料页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2440305"/>
            <wp:effectExtent l="0" t="0" r="133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博客管理员页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4441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用户管理员页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44284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（8）文件管理员页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4384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ADA59F"/>
    <w:multiLevelType w:val="singleLevel"/>
    <w:tmpl w:val="A9ADA59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3741375"/>
    <w:multiLevelType w:val="singleLevel"/>
    <w:tmpl w:val="D374137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FD0C025"/>
    <w:multiLevelType w:val="singleLevel"/>
    <w:tmpl w:val="7FD0C02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8B61F7"/>
    <w:rsid w:val="072D39FC"/>
    <w:rsid w:val="0BB53237"/>
    <w:rsid w:val="0EA7321D"/>
    <w:rsid w:val="14476AF7"/>
    <w:rsid w:val="150722D3"/>
    <w:rsid w:val="1A9A30F1"/>
    <w:rsid w:val="2939465E"/>
    <w:rsid w:val="30012A94"/>
    <w:rsid w:val="40B8161F"/>
    <w:rsid w:val="41B128A9"/>
    <w:rsid w:val="491A078B"/>
    <w:rsid w:val="49460D41"/>
    <w:rsid w:val="51CE182C"/>
    <w:rsid w:val="5C8B61F7"/>
    <w:rsid w:val="5E6E342F"/>
    <w:rsid w:val="60977459"/>
    <w:rsid w:val="6BDF1C7B"/>
    <w:rsid w:val="6D535020"/>
    <w:rsid w:val="7C6B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仿宋_GB2312" w:hAnsi="仿宋_GB2312" w:eastAsia="宋体" w:cs="Times New Roman"/>
      <w:b/>
      <w:kern w:val="44"/>
      <w:sz w:val="28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 w:cs="Times New Roman"/>
      <w:b/>
      <w:sz w:val="24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min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2018-09-20T06:41:00Z</dcterms:created>
  <dc:creator>Woo~</dc:creator>
  <cp:lastModifiedBy>Woo~</cp:lastModifiedBy>
  <dcterms:modified xsi:type="dcterms:W3CDTF">2018-09-20T08:32:31Z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